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:rsidTr="00A158B7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:rsidR="00EA3184" w:rsidRDefault="00EA3184" w:rsidP="003D1B71">
            <w:pPr>
              <w:pStyle w:val="BodyText"/>
              <w:kinsoku w:val="0"/>
              <w:overflowPunct w:val="0"/>
              <w:ind w:left="-120"/>
              <w:rPr>
                <w:rFonts w:ascii="Times New Roman" w:hAnsi="Times New Roman"/>
                <w:noProof/>
                <w:lang w:val="en-MY"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noProof/>
                <w:lang w:val="en-MY" w:eastAsia="zh-CN"/>
              </w:rPr>
              <w:drawing>
                <wp:inline distT="0" distB="0" distL="0" distR="0" wp14:anchorId="6D633566" wp14:editId="120472E2">
                  <wp:extent cx="1828800" cy="19888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G_20191225_114425.jpg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42" t="23249" r="8042" b="34608"/>
                          <a:stretch/>
                        </pic:blipFill>
                        <pic:spPr bwMode="auto">
                          <a:xfrm>
                            <a:off x="0" y="0"/>
                            <a:ext cx="1828800" cy="1988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A3184" w:rsidRDefault="00EA3184" w:rsidP="003D1B71">
            <w:pPr>
              <w:pStyle w:val="BodyText"/>
              <w:kinsoku w:val="0"/>
              <w:overflowPunct w:val="0"/>
              <w:ind w:left="-120"/>
              <w:rPr>
                <w:rFonts w:ascii="Times New Roman" w:hAnsi="Times New Roman"/>
                <w:noProof/>
                <w:lang w:val="en-MY" w:eastAsia="zh-CN"/>
              </w:rPr>
            </w:pPr>
          </w:p>
          <w:p w:rsidR="003D1B71" w:rsidRDefault="003D1B71" w:rsidP="003D1B71">
            <w:pPr>
              <w:pStyle w:val="BodyText"/>
              <w:kinsoku w:val="0"/>
              <w:overflowPunct w:val="0"/>
              <w:ind w:left="-12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:rsidR="003D1B71" w:rsidRPr="0056708E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:rsidR="003D1B71" w:rsidRPr="00310F17" w:rsidRDefault="00105048" w:rsidP="00310F17">
            <w:pPr>
              <w:pStyle w:val="Title"/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TEA HAN QIN</w:t>
            </w:r>
          </w:p>
        </w:tc>
      </w:tr>
      <w:tr w:rsidR="003D1B71" w:rsidTr="00A158B7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:rsidR="003D1B71" w:rsidRDefault="003D1B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sdt>
            <w:sdtPr>
              <w:rPr>
                <w:rFonts w:ascii="Calibri" w:hAnsi="Calibri" w:cs="Calibri"/>
                <w:color w:val="0072C7"/>
              </w:rPr>
              <w:id w:val="1196195576"/>
              <w:placeholder>
                <w:docPart w:val="BE7EADB204404981B2CD99364801CC56"/>
              </w:placeholder>
              <w:temporary/>
              <w:showingPlcHdr/>
              <w15:appearance w15:val="hidden"/>
            </w:sdtPr>
            <w:sdtEndPr/>
            <w:sdtContent>
              <w:p w:rsidR="003D1B71" w:rsidRPr="00E572D6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</w:rPr>
                </w:pPr>
                <w:r w:rsidRPr="00AC6C7E">
                  <w:t>Experience</w:t>
                </w:r>
              </w:p>
            </w:sdtContent>
          </w:sdt>
          <w:p w:rsidR="003D1B71" w:rsidRPr="00740017" w:rsidRDefault="00CA65D5" w:rsidP="00AC6C7E">
            <w:pPr>
              <w:pStyle w:val="Dates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1-1-2019 </w:t>
            </w:r>
            <w:r w:rsidR="003D1B71" w:rsidRPr="00740017">
              <w:rPr>
                <w:rFonts w:ascii="Calibri" w:hAnsi="Calibri" w:cs="Calibri"/>
              </w:rPr>
              <w:t>–</w:t>
            </w:r>
            <w:r>
              <w:rPr>
                <w:rFonts w:ascii="Calibri" w:hAnsi="Calibri" w:cs="Calibri"/>
              </w:rPr>
              <w:t xml:space="preserve"> 1-3-2019</w:t>
            </w:r>
          </w:p>
          <w:p w:rsidR="003D1B71" w:rsidRPr="00740017" w:rsidRDefault="00CA65D5" w:rsidP="00AC6C7E">
            <w:pPr>
              <w:pStyle w:val="Experienc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Sales</w:t>
            </w:r>
            <w:r w:rsidR="008854FF">
              <w:rPr>
                <w:rFonts w:ascii="Calibri" w:hAnsi="Calibri" w:cs="Calibri"/>
              </w:rPr>
              <w:t xml:space="preserve"> Department</w:t>
            </w:r>
            <w:r w:rsidR="003D1B71" w:rsidRPr="00740017">
              <w:rPr>
                <w:rStyle w:val="Strong"/>
                <w:rFonts w:ascii="Calibri" w:hAnsi="Calibri" w:cs="Calibri"/>
              </w:rPr>
              <w:t>•</w:t>
            </w:r>
            <w:r w:rsidR="003D1B71" w:rsidRPr="0074001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Salesman</w:t>
            </w:r>
            <w:r w:rsidR="003D1B71" w:rsidRPr="00740017">
              <w:rPr>
                <w:rFonts w:ascii="Calibri" w:hAnsi="Calibri" w:cs="Calibri"/>
              </w:rPr>
              <w:t xml:space="preserve"> </w:t>
            </w:r>
            <w:r w:rsidR="003D1B71" w:rsidRPr="00740017">
              <w:rPr>
                <w:rStyle w:val="Strong"/>
                <w:rFonts w:ascii="Calibri" w:hAnsi="Calibri" w:cs="Calibri"/>
              </w:rPr>
              <w:t>•</w:t>
            </w:r>
            <w:r w:rsidR="003D1B71" w:rsidRPr="0074001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100 </w:t>
            </w:r>
            <w:r w:rsidR="008854FF">
              <w:rPr>
                <w:rFonts w:ascii="Calibri" w:hAnsi="Calibri" w:cs="Calibri"/>
              </w:rPr>
              <w:t>P</w:t>
            </w:r>
            <w:r>
              <w:rPr>
                <w:rFonts w:ascii="Calibri" w:hAnsi="Calibri" w:cs="Calibri"/>
              </w:rPr>
              <w:t>lus company</w:t>
            </w:r>
          </w:p>
          <w:p w:rsidR="003D1B71" w:rsidRPr="00740017" w:rsidRDefault="00CA65D5" w:rsidP="00AC6C7E">
            <w:pPr>
              <w:pStyle w:val="Dates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2-3-2019 </w:t>
            </w:r>
            <w:r w:rsidR="003D1B71" w:rsidRPr="00740017">
              <w:rPr>
                <w:rFonts w:ascii="Calibri" w:hAnsi="Calibri" w:cs="Calibri"/>
              </w:rPr>
              <w:t>–</w:t>
            </w:r>
            <w:r>
              <w:rPr>
                <w:rFonts w:ascii="Calibri" w:hAnsi="Calibri" w:cs="Calibri"/>
              </w:rPr>
              <w:t xml:space="preserve"> 1-9-2019</w:t>
            </w:r>
          </w:p>
          <w:p w:rsidR="003D1B71" w:rsidRPr="00740017" w:rsidRDefault="008854FF" w:rsidP="00AC6C7E">
            <w:pPr>
              <w:pStyle w:val="Experienc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Sales Department</w:t>
            </w:r>
            <w:r w:rsidR="003D1B71" w:rsidRPr="00740017">
              <w:rPr>
                <w:rStyle w:val="Strong"/>
                <w:rFonts w:ascii="Calibri" w:hAnsi="Calibri" w:cs="Calibri"/>
              </w:rPr>
              <w:t>•</w:t>
            </w:r>
            <w:r w:rsidR="003D1B71" w:rsidRPr="0074001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Salesman</w:t>
            </w:r>
            <w:r w:rsidR="003D1B71" w:rsidRPr="00740017">
              <w:rPr>
                <w:rFonts w:ascii="Calibri" w:hAnsi="Calibri" w:cs="Calibri"/>
              </w:rPr>
              <w:t xml:space="preserve"> </w:t>
            </w:r>
            <w:r w:rsidR="003D1B71" w:rsidRPr="00740017">
              <w:rPr>
                <w:rStyle w:val="Strong"/>
                <w:rFonts w:ascii="Calibri" w:hAnsi="Calibri" w:cs="Calibri"/>
              </w:rPr>
              <w:t>•</w:t>
            </w:r>
            <w:r w:rsidR="003D1B71" w:rsidRPr="00740017"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Coca</w:t>
            </w:r>
            <w:r w:rsidR="009969DB">
              <w:rPr>
                <w:rFonts w:ascii="Calibri" w:hAnsi="Calibri" w:cs="Calibri"/>
              </w:rPr>
              <w:t>’</w:t>
            </w:r>
            <w:r>
              <w:rPr>
                <w:rFonts w:ascii="Calibri" w:hAnsi="Calibri" w:cs="Calibri"/>
              </w:rPr>
              <w:t>Cola</w:t>
            </w:r>
            <w:proofErr w:type="spellEnd"/>
            <w:r>
              <w:rPr>
                <w:rFonts w:ascii="Calibri" w:hAnsi="Calibri" w:cs="Calibri"/>
              </w:rPr>
              <w:t xml:space="preserve"> Company </w:t>
            </w:r>
          </w:p>
          <w:sdt>
            <w:sdtPr>
              <w:rPr>
                <w:rFonts w:ascii="Calibri" w:hAnsi="Calibri" w:cs="Calibri"/>
                <w:color w:val="0072C7"/>
              </w:rPr>
              <w:id w:val="-1554227259"/>
              <w:placeholder>
                <w:docPart w:val="02AA1117237C498F9A3C6E03F456C7D4"/>
              </w:placeholder>
              <w:temporary/>
              <w:showingPlcHdr/>
              <w15:appearance w15:val="hidden"/>
            </w:sdtPr>
            <w:sdtEndPr/>
            <w:sdtContent>
              <w:p w:rsidR="003D1B71" w:rsidRPr="00E572D6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</w:rPr>
                </w:pPr>
                <w:r w:rsidRPr="00AC6C7E">
                  <w:t>Education</w:t>
                </w:r>
              </w:p>
            </w:sdtContent>
          </w:sdt>
          <w:p w:rsidR="003D1B71" w:rsidRPr="00740017" w:rsidRDefault="003C7289" w:rsidP="00353B60">
            <w:pPr>
              <w:pStyle w:val="SchoolName"/>
            </w:pPr>
            <w:r>
              <w:t>XIAMEN UNIVERSITY MALAYSIA</w:t>
            </w:r>
            <w:r w:rsidR="003D1B71" w:rsidRPr="00740017">
              <w:t xml:space="preserve">, </w:t>
            </w:r>
            <w:proofErr w:type="spellStart"/>
            <w:r>
              <w:t>Jalan</w:t>
            </w:r>
            <w:proofErr w:type="spellEnd"/>
            <w:r>
              <w:t xml:space="preserve"> </w:t>
            </w:r>
            <w:proofErr w:type="spellStart"/>
            <w:r>
              <w:t>Sunsuria</w:t>
            </w:r>
            <w:proofErr w:type="spellEnd"/>
            <w:r>
              <w:t xml:space="preserve">, Bandar </w:t>
            </w:r>
            <w:proofErr w:type="spellStart"/>
            <w:r>
              <w:t>Sunsuria</w:t>
            </w:r>
            <w:proofErr w:type="spellEnd"/>
            <w:r>
              <w:t>, 43900 Sepang, Selangor</w:t>
            </w:r>
          </w:p>
          <w:p w:rsidR="003D1B71" w:rsidRDefault="00105048" w:rsidP="00AC6C7E">
            <w:pPr>
              <w:pStyle w:val="ListBulle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GPA 2.5</w:t>
            </w:r>
          </w:p>
          <w:p w:rsidR="003C7289" w:rsidRPr="00740017" w:rsidRDefault="003C7289" w:rsidP="00AC6C7E">
            <w:pPr>
              <w:pStyle w:val="ListBulle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Kangaroo Math Competition (Gold Medal)</w:t>
            </w:r>
          </w:p>
          <w:sdt>
            <w:sdtPr>
              <w:rPr>
                <w:rFonts w:ascii="Calibri" w:hAnsi="Calibri" w:cs="Calibri"/>
                <w:color w:val="0072C7"/>
              </w:rPr>
              <w:id w:val="-1730222568"/>
              <w:placeholder>
                <w:docPart w:val="61B35F89BA174E3196C97DD5F006D3BF"/>
              </w:placeholder>
              <w:temporary/>
              <w:showingPlcHdr/>
              <w15:appearance w15:val="hidden"/>
            </w:sdtPr>
            <w:sdtEndPr/>
            <w:sdtContent>
              <w:p w:rsidR="003D1B71" w:rsidRPr="00E572D6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</w:rPr>
                </w:pPr>
                <w:r w:rsidRPr="00AC6C7E">
                  <w:t>Communication</w:t>
                </w:r>
              </w:p>
            </w:sdtContent>
          </w:sdt>
          <w:p w:rsidR="003D1B71" w:rsidRDefault="009548E4" w:rsidP="00AC6C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 can communicate well with other people </w:t>
            </w:r>
            <w:r w:rsidR="008854FF">
              <w:rPr>
                <w:rFonts w:ascii="Calibri" w:hAnsi="Calibri" w:cs="Calibri"/>
              </w:rPr>
              <w:t xml:space="preserve">and make people know my presentation well </w:t>
            </w:r>
            <w:r>
              <w:rPr>
                <w:rFonts w:ascii="Calibri" w:hAnsi="Calibri" w:cs="Calibri"/>
              </w:rPr>
              <w:t>using different language;</w:t>
            </w:r>
          </w:p>
          <w:p w:rsidR="009548E4" w:rsidRDefault="009548E4" w:rsidP="009548E4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English</w:t>
            </w:r>
          </w:p>
          <w:p w:rsidR="009548E4" w:rsidRDefault="009548E4" w:rsidP="009548E4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Chinese</w:t>
            </w:r>
          </w:p>
          <w:p w:rsidR="009548E4" w:rsidRDefault="009548E4" w:rsidP="009548E4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Malays</w:t>
            </w:r>
          </w:p>
          <w:p w:rsidR="009548E4" w:rsidRDefault="009548E4" w:rsidP="009548E4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Other dialect</w:t>
            </w:r>
          </w:p>
          <w:p w:rsidR="008854FF" w:rsidRPr="008854FF" w:rsidRDefault="008854FF" w:rsidP="008854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 am also good in pursue other people to buy the thing that I sell.</w:t>
            </w:r>
          </w:p>
          <w:sdt>
            <w:sdtPr>
              <w:rPr>
                <w:rFonts w:ascii="Calibri" w:hAnsi="Calibri" w:cs="Calibri"/>
                <w:color w:val="0072C7"/>
              </w:rPr>
              <w:id w:val="-278101685"/>
              <w:placeholder>
                <w:docPart w:val="FDA716C63D0B409B9204F4FCAB8EB7FA"/>
              </w:placeholder>
              <w:temporary/>
              <w:showingPlcHdr/>
              <w15:appearance w15:val="hidden"/>
            </w:sdtPr>
            <w:sdtEndPr/>
            <w:sdtContent>
              <w:p w:rsidR="003D1B71" w:rsidRPr="00E572D6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</w:rPr>
                </w:pPr>
                <w:r w:rsidRPr="00AC6C7E">
                  <w:t>Leadership</w:t>
                </w:r>
              </w:p>
            </w:sdtContent>
          </w:sdt>
          <w:p w:rsidR="003D1B71" w:rsidRDefault="003C7289" w:rsidP="00AC6C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 have become the vice president of Science and Mathematic</w:t>
            </w:r>
            <w:r w:rsidR="00105048">
              <w:rPr>
                <w:rFonts w:ascii="Calibri" w:hAnsi="Calibri" w:cs="Calibri"/>
              </w:rPr>
              <w:t>s</w:t>
            </w:r>
            <w:r>
              <w:rPr>
                <w:rFonts w:ascii="Calibri" w:hAnsi="Calibri" w:cs="Calibri"/>
              </w:rPr>
              <w:t xml:space="preserve"> Club</w:t>
            </w:r>
            <w:r w:rsidR="00CA65D5">
              <w:rPr>
                <w:rFonts w:ascii="Calibri" w:hAnsi="Calibri" w:cs="Calibri"/>
              </w:rPr>
              <w:t xml:space="preserve"> in secondary school</w:t>
            </w:r>
            <w:r>
              <w:rPr>
                <w:rFonts w:ascii="Calibri" w:hAnsi="Calibri" w:cs="Calibri"/>
              </w:rPr>
              <w:t>.</w:t>
            </w:r>
          </w:p>
          <w:p w:rsidR="003C7289" w:rsidRPr="00740017" w:rsidRDefault="00105048" w:rsidP="00AC6C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 also become the secretary in Rowing Workshop held by </w:t>
            </w:r>
            <w:r w:rsidR="00CA65D5">
              <w:rPr>
                <w:rFonts w:ascii="Calibri" w:hAnsi="Calibri" w:cs="Calibri"/>
              </w:rPr>
              <w:t>the Rowing Club in university.</w:t>
            </w:r>
          </w:p>
          <w:sdt>
            <w:sdtPr>
              <w:rPr>
                <w:rFonts w:ascii="Calibri" w:hAnsi="Calibri" w:cs="Calibri"/>
                <w:color w:val="0072C7"/>
              </w:rPr>
              <w:id w:val="1374043770"/>
              <w:placeholder>
                <w:docPart w:val="3D177B7068154B9482EDF37A0F0887A3"/>
              </w:placeholder>
              <w:temporary/>
              <w:showingPlcHdr/>
              <w15:appearance w15:val="hidden"/>
            </w:sdtPr>
            <w:sdtEndPr/>
            <w:sdtContent>
              <w:p w:rsidR="003D1B71" w:rsidRPr="00E572D6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</w:rPr>
                </w:pPr>
                <w:r w:rsidRPr="00AC6C7E">
                  <w:t>References</w:t>
                </w:r>
              </w:p>
            </w:sdtContent>
          </w:sdt>
          <w:p w:rsidR="00CA65D5" w:rsidRDefault="00CA65D5" w:rsidP="00AC6C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Haji Rahman bin Musa, principal of SMK </w:t>
            </w:r>
            <w:proofErr w:type="spellStart"/>
            <w:r>
              <w:rPr>
                <w:rFonts w:ascii="Calibri" w:hAnsi="Calibri" w:cs="Calibri"/>
              </w:rPr>
              <w:t>Tunku</w:t>
            </w:r>
            <w:proofErr w:type="spellEnd"/>
            <w:r>
              <w:rPr>
                <w:rFonts w:ascii="Calibri" w:hAnsi="Calibri" w:cs="Calibri"/>
              </w:rPr>
              <w:t xml:space="preserve"> Putra.</w:t>
            </w:r>
          </w:p>
          <w:p w:rsidR="003D1B71" w:rsidRPr="0056708E" w:rsidRDefault="00CA65D5" w:rsidP="00AC6C7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 </w:t>
            </w:r>
          </w:p>
        </w:tc>
      </w:tr>
      <w:tr w:rsidR="003D1B71" w:rsidTr="003D1B71">
        <w:trPr>
          <w:trHeight w:val="1164"/>
        </w:trPr>
        <w:tc>
          <w:tcPr>
            <w:tcW w:w="720" w:type="dxa"/>
          </w:tcPr>
          <w:p w:rsidR="003D1B71" w:rsidRPr="0056708E" w:rsidRDefault="003D1B71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:rsidR="003D1B71" w:rsidRPr="0056708E" w:rsidRDefault="003D1B71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590471" w:rsidRDefault="003D1B71" w:rsidP="00222466"/>
        </w:tc>
      </w:tr>
      <w:tr w:rsidR="003D1B71" w:rsidTr="003D1B71">
        <w:trPr>
          <w:trHeight w:val="543"/>
        </w:trPr>
        <w:tc>
          <w:tcPr>
            <w:tcW w:w="720" w:type="dxa"/>
          </w:tcPr>
          <w:p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376291" w:rsidRDefault="003D1B71" w:rsidP="006D79A8">
            <w:pPr>
              <w:pStyle w:val="Information"/>
              <w:jc w:val="center"/>
              <w:rPr>
                <w:rStyle w:val="Strong"/>
                <w:rFonts w:ascii="Calibri" w:hAnsi="Calibri" w:cs="Calibri"/>
                <w:b w:val="0"/>
                <w:bCs w:val="0"/>
                <w:color w:val="666666"/>
              </w:rPr>
            </w:pPr>
            <w:r>
              <w:rPr>
                <w:noProof/>
                <w:lang w:val="en-MY" w:eastAsia="zh-CN"/>
              </w:rPr>
              <mc:AlternateContent>
                <mc:Choice Requires="wpg">
                  <w:drawing>
                    <wp:inline distT="0" distB="0" distL="0" distR="0" wp14:anchorId="107B1A3A" wp14:editId="5DA9D712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23B5FBF3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">
                      <v:shape id="Freeform: Shape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3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380FD1" w:rsidRDefault="009548E4" w:rsidP="00380FD1">
            <w:pPr>
              <w:pStyle w:val="Information"/>
            </w:pPr>
            <w:r>
              <w:t xml:space="preserve">232, </w:t>
            </w:r>
            <w:proofErr w:type="spellStart"/>
            <w:r>
              <w:t>Kampung</w:t>
            </w:r>
            <w:proofErr w:type="spellEnd"/>
            <w:r>
              <w:t xml:space="preserve"> </w:t>
            </w:r>
            <w:proofErr w:type="spellStart"/>
            <w:r>
              <w:t>Bindu</w:t>
            </w:r>
            <w:proofErr w:type="spellEnd"/>
            <w:r>
              <w:t xml:space="preserve">, </w:t>
            </w:r>
            <w:proofErr w:type="spellStart"/>
            <w:r>
              <w:t>Tongkang</w:t>
            </w:r>
            <w:proofErr w:type="spellEnd"/>
            <w:r>
              <w:t xml:space="preserve"> </w:t>
            </w:r>
            <w:proofErr w:type="spellStart"/>
            <w:r>
              <w:t>Pechah</w:t>
            </w:r>
            <w:proofErr w:type="spellEnd"/>
          </w:p>
          <w:p w:rsidR="003D1B71" w:rsidRPr="00380FD1" w:rsidRDefault="009548E4" w:rsidP="00380FD1">
            <w:pPr>
              <w:pStyle w:val="Information"/>
            </w:pPr>
            <w:r>
              <w:t xml:space="preserve">83000 </w:t>
            </w:r>
            <w:proofErr w:type="spellStart"/>
            <w:r>
              <w:t>Batu</w:t>
            </w:r>
            <w:proofErr w:type="spellEnd"/>
            <w:r>
              <w:t xml:space="preserve"> </w:t>
            </w:r>
            <w:proofErr w:type="spellStart"/>
            <w:r>
              <w:t>Pahat</w:t>
            </w:r>
            <w:proofErr w:type="spellEnd"/>
            <w:r>
              <w:t>, Johor.</w:t>
            </w: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183"/>
        </w:trPr>
        <w:tc>
          <w:tcPr>
            <w:tcW w:w="720" w:type="dxa"/>
          </w:tcPr>
          <w:p w:rsidR="003D1B71" w:rsidRPr="00376291" w:rsidRDefault="003D1B71" w:rsidP="00222466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376291" w:rsidRDefault="003D1B71" w:rsidP="00222466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624"/>
        </w:trPr>
        <w:tc>
          <w:tcPr>
            <w:tcW w:w="720" w:type="dxa"/>
          </w:tcPr>
          <w:p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  <w:lang w:val="en-MY" w:eastAsia="zh-CN"/>
              </w:rPr>
              <mc:AlternateContent>
                <mc:Choice Requires="wpg">
                  <w:drawing>
                    <wp:inline distT="0" distB="0" distL="0" distR="0" wp14:anchorId="57ACA9A0" wp14:editId="15F44209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7DA95E74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">
      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5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380FD1" w:rsidRDefault="009548E4" w:rsidP="00380FD1">
            <w:pPr>
              <w:pStyle w:val="Information"/>
            </w:pPr>
            <w:r>
              <w:t>0177377064</w:t>
            </w: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183"/>
        </w:trPr>
        <w:tc>
          <w:tcPr>
            <w:tcW w:w="720" w:type="dxa"/>
          </w:tcPr>
          <w:p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633"/>
        </w:trPr>
        <w:tc>
          <w:tcPr>
            <w:tcW w:w="720" w:type="dxa"/>
          </w:tcPr>
          <w:p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  <w:lang w:val="en-MY" w:eastAsia="zh-CN"/>
              </w:rPr>
              <mc:AlternateContent>
                <mc:Choice Requires="wpg">
                  <w:drawing>
                    <wp:inline distT="0" distB="0" distL="0" distR="0" wp14:anchorId="5695FDC1" wp14:editId="5334AE94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595845DE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7" o:title="Email icon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380FD1" w:rsidRDefault="009548E4" w:rsidP="00380FD1">
            <w:pPr>
              <w:pStyle w:val="Information"/>
            </w:pPr>
            <w:r>
              <w:t>teahanqin@gmail.com</w:t>
            </w: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174"/>
        </w:trPr>
        <w:tc>
          <w:tcPr>
            <w:tcW w:w="720" w:type="dxa"/>
          </w:tcPr>
          <w:p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633"/>
        </w:trPr>
        <w:tc>
          <w:tcPr>
            <w:tcW w:w="720" w:type="dxa"/>
          </w:tcPr>
          <w:p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312" w:type="dxa"/>
            <w:vAlign w:val="center"/>
          </w:tcPr>
          <w:p w:rsidR="003D1B71" w:rsidRPr="00380FD1" w:rsidRDefault="003D1B71" w:rsidP="00380FD1">
            <w:pPr>
              <w:pStyle w:val="Information"/>
            </w:pPr>
          </w:p>
        </w:tc>
        <w:tc>
          <w:tcPr>
            <w:tcW w:w="423" w:type="dxa"/>
            <w:vMerge/>
          </w:tcPr>
          <w:p w:rsidR="003D1B71" w:rsidRDefault="003D1B71" w:rsidP="00A14C79">
            <w:pPr>
              <w:pStyle w:val="Information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2448"/>
        </w:trPr>
        <w:tc>
          <w:tcPr>
            <w:tcW w:w="720" w:type="dxa"/>
          </w:tcPr>
          <w:p w:rsidR="003D1B71" w:rsidRPr="0056708E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:rsidR="003D1B71" w:rsidRPr="0056708E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423" w:type="dxa"/>
          </w:tcPr>
          <w:p w:rsidR="003D1B71" w:rsidRDefault="003D1B71" w:rsidP="00222466"/>
        </w:tc>
        <w:tc>
          <w:tcPr>
            <w:tcW w:w="6607" w:type="dxa"/>
            <w:vMerge/>
          </w:tcPr>
          <w:p w:rsidR="003D1B71" w:rsidRDefault="003D1B71" w:rsidP="00222466"/>
        </w:tc>
      </w:tr>
    </w:tbl>
    <w:p w:rsidR="007F5B63" w:rsidRPr="00CE1E3D" w:rsidRDefault="007F5B63" w:rsidP="006D79A8">
      <w:pPr>
        <w:pStyle w:val="BodyText"/>
      </w:pPr>
    </w:p>
    <w:sectPr w:rsidR="007F5B63" w:rsidRPr="00CE1E3D" w:rsidSect="003D1B71">
      <w:headerReference w:type="default" r:id="rId18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36A4" w:rsidRDefault="009F36A4" w:rsidP="00590471">
      <w:r>
        <w:separator/>
      </w:r>
    </w:p>
  </w:endnote>
  <w:endnote w:type="continuationSeparator" w:id="0">
    <w:p w:rsidR="009F36A4" w:rsidRDefault="009F36A4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36A4" w:rsidRDefault="009F36A4" w:rsidP="00590471">
      <w:r>
        <w:separator/>
      </w:r>
    </w:p>
  </w:footnote>
  <w:footnote w:type="continuationSeparator" w:id="0">
    <w:p w:rsidR="009F36A4" w:rsidRDefault="009F36A4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471" w:rsidRDefault="00310F17" w:rsidP="00060042">
    <w:pPr>
      <w:pStyle w:val="BodyText"/>
    </w:pPr>
    <w:r>
      <w:rPr>
        <w:noProof/>
        <w:lang w:val="en-MY" w:eastAsia="zh-C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4385452" wp14:editId="7AC38A4D">
              <wp:simplePos x="0" y="0"/>
              <wp:positionH relativeFrom="column">
                <wp:posOffset>-1611630</wp:posOffset>
              </wp:positionH>
              <wp:positionV relativeFrom="paragraph">
                <wp:posOffset>-457200</wp:posOffset>
              </wp:positionV>
              <wp:extent cx="8686478" cy="10547991"/>
              <wp:effectExtent l="0" t="0" r="635" b="5715"/>
              <wp:wrapNone/>
              <wp:docPr id="26" name="Group 26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6478" cy="10547991"/>
                        <a:chOff x="0" y="-228600"/>
                        <a:chExt cx="8686478" cy="10547991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reeform: Shape 10">
                          <a:extLst/>
                        </wps:cNvPr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914078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>
                          <a:extLst/>
                        </wps:cNvPr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group w14:anchorId="24D9CB52" id="Group 26" o:spid="_x0000_s1026" style="position:absolute;margin-left:-126.9pt;margin-top:-36pt;width:683.95pt;height:830.55pt;z-index:251657216" coordorigin=",-2286" coordsize="86864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">
              <v:group id="Group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9140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3E014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2" w15:restartNumberingAfterBreak="0">
    <w:nsid w:val="08DD43B2"/>
    <w:multiLevelType w:val="hybridMultilevel"/>
    <w:tmpl w:val="19A40A9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D6DD9"/>
    <w:multiLevelType w:val="hybridMultilevel"/>
    <w:tmpl w:val="CE32F73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isplayBackgroundShap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8E4"/>
    <w:rsid w:val="00060042"/>
    <w:rsid w:val="0008685D"/>
    <w:rsid w:val="00090860"/>
    <w:rsid w:val="00105048"/>
    <w:rsid w:val="00112FD7"/>
    <w:rsid w:val="00150ABD"/>
    <w:rsid w:val="001946FC"/>
    <w:rsid w:val="00222466"/>
    <w:rsid w:val="0024753C"/>
    <w:rsid w:val="00276026"/>
    <w:rsid w:val="002B4549"/>
    <w:rsid w:val="00310F17"/>
    <w:rsid w:val="00322A46"/>
    <w:rsid w:val="003326CB"/>
    <w:rsid w:val="00353B60"/>
    <w:rsid w:val="00376291"/>
    <w:rsid w:val="00377B06"/>
    <w:rsid w:val="00380FD1"/>
    <w:rsid w:val="00383D02"/>
    <w:rsid w:val="00385DE7"/>
    <w:rsid w:val="003C7289"/>
    <w:rsid w:val="003D1B71"/>
    <w:rsid w:val="003F0BC9"/>
    <w:rsid w:val="00480CDC"/>
    <w:rsid w:val="004E158A"/>
    <w:rsid w:val="00565C77"/>
    <w:rsid w:val="0056653D"/>
    <w:rsid w:val="0056708E"/>
    <w:rsid w:val="005801E5"/>
    <w:rsid w:val="00590471"/>
    <w:rsid w:val="005D01FA"/>
    <w:rsid w:val="00653E17"/>
    <w:rsid w:val="006A08E8"/>
    <w:rsid w:val="006D79A8"/>
    <w:rsid w:val="0072353B"/>
    <w:rsid w:val="007575B6"/>
    <w:rsid w:val="007B3C81"/>
    <w:rsid w:val="007D67CA"/>
    <w:rsid w:val="007E668F"/>
    <w:rsid w:val="007F5B63"/>
    <w:rsid w:val="00803A0A"/>
    <w:rsid w:val="00846CB9"/>
    <w:rsid w:val="008566AA"/>
    <w:rsid w:val="008854FF"/>
    <w:rsid w:val="008A1E6E"/>
    <w:rsid w:val="008C024F"/>
    <w:rsid w:val="008C2CFC"/>
    <w:rsid w:val="00912DC8"/>
    <w:rsid w:val="009475DC"/>
    <w:rsid w:val="009548E4"/>
    <w:rsid w:val="00967B93"/>
    <w:rsid w:val="009969DB"/>
    <w:rsid w:val="009D090F"/>
    <w:rsid w:val="009F36A4"/>
    <w:rsid w:val="00A31464"/>
    <w:rsid w:val="00A31B16"/>
    <w:rsid w:val="00A33613"/>
    <w:rsid w:val="00A47A8D"/>
    <w:rsid w:val="00AC6C7E"/>
    <w:rsid w:val="00B4158A"/>
    <w:rsid w:val="00B6466C"/>
    <w:rsid w:val="00BB1B5D"/>
    <w:rsid w:val="00BC22C7"/>
    <w:rsid w:val="00BD195A"/>
    <w:rsid w:val="00C07240"/>
    <w:rsid w:val="00C14078"/>
    <w:rsid w:val="00CA65D5"/>
    <w:rsid w:val="00CE1E3D"/>
    <w:rsid w:val="00D053FA"/>
    <w:rsid w:val="00DC3F0A"/>
    <w:rsid w:val="00E26AED"/>
    <w:rsid w:val="00E73AB8"/>
    <w:rsid w:val="00E90A60"/>
    <w:rsid w:val="00EA3184"/>
    <w:rsid w:val="00ED47F7"/>
    <w:rsid w:val="00EE7E09"/>
    <w:rsid w:val="00F0223C"/>
    <w:rsid w:val="00F3235D"/>
    <w:rsid w:val="00F32393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rsid w:val="00380FD1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AC6C7E"/>
    <w:pPr>
      <w:kinsoku w:val="0"/>
      <w:overflowPunct w:val="0"/>
      <w:spacing w:before="360" w:after="120"/>
      <w:outlineLvl w:val="1"/>
    </w:pPr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BodyText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310F17"/>
    <w:rPr>
      <w:rFonts w:asciiTheme="majorHAnsi" w:hAnsiTheme="majorHAnsi" w:cs="Georgia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380FD1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es">
    <w:name w:val="Dates"/>
    <w:basedOn w:val="BodyText"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AC6C7E"/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paragraph" w:customStyle="1" w:styleId="Experience">
    <w:name w:val="Experience"/>
    <w:basedOn w:val="Normal"/>
    <w:qFormat/>
    <w:rsid w:val="00AC6C7E"/>
    <w:pPr>
      <w:widowControl/>
      <w:autoSpaceDE/>
      <w:autoSpaceDN/>
      <w:adjustRightInd/>
      <w:spacing w:after="200"/>
    </w:pPr>
    <w:rPr>
      <w:rFonts w:eastAsiaTheme="minorHAnsi" w:cstheme="minorBidi"/>
      <w:szCs w:val="24"/>
    </w:rPr>
  </w:style>
  <w:style w:type="paragraph" w:styleId="ListBullet">
    <w:name w:val="List Bullet"/>
    <w:basedOn w:val="Normal"/>
    <w:uiPriority w:val="99"/>
    <w:rsid w:val="00AC6C7E"/>
    <w:pPr>
      <w:numPr>
        <w:numId w:val="3"/>
      </w:numPr>
      <w:contextualSpacing/>
    </w:pPr>
    <w:rPr>
      <w:rFonts w:cs="Georgia"/>
    </w:rPr>
  </w:style>
  <w:style w:type="paragraph" w:customStyle="1" w:styleId="SchoolName">
    <w:name w:val="School Name"/>
    <w:basedOn w:val="Normal"/>
    <w:uiPriority w:val="1"/>
    <w:rsid w:val="00353B60"/>
    <w:rPr>
      <w:rFonts w:cs="Calibri"/>
      <w:b/>
    </w:rPr>
  </w:style>
  <w:style w:type="character" w:styleId="Hyperlink">
    <w:name w:val="Hyperlink"/>
    <w:basedOn w:val="DefaultParagraphFont"/>
    <w:uiPriority w:val="99"/>
    <w:unhideWhenUsed/>
    <w:rsid w:val="008854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8854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jp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530-Computing\AppData\Roaming\Microsoft\Templates\Blue%20sphere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E7EADB204404981B2CD99364801CC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A5938-BB61-4760-B04D-7140A8A8728E}"/>
      </w:docPartPr>
      <w:docPartBody>
        <w:p w:rsidR="005862D2" w:rsidRDefault="0028712C">
          <w:pPr>
            <w:pStyle w:val="BE7EADB204404981B2CD99364801CC56"/>
          </w:pPr>
          <w:r w:rsidRPr="00AC6C7E">
            <w:t>Experience</w:t>
          </w:r>
        </w:p>
      </w:docPartBody>
    </w:docPart>
    <w:docPart>
      <w:docPartPr>
        <w:name w:val="02AA1117237C498F9A3C6E03F456C7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CD4CC5-9B26-4C97-9E3C-807EE873BBC3}"/>
      </w:docPartPr>
      <w:docPartBody>
        <w:p w:rsidR="005862D2" w:rsidRDefault="0028712C">
          <w:pPr>
            <w:pStyle w:val="02AA1117237C498F9A3C6E03F456C7D4"/>
          </w:pPr>
          <w:r w:rsidRPr="00AC6C7E">
            <w:t>Education</w:t>
          </w:r>
        </w:p>
      </w:docPartBody>
    </w:docPart>
    <w:docPart>
      <w:docPartPr>
        <w:name w:val="61B35F89BA174E3196C97DD5F006D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28000-27D4-419E-9A87-15B8D5F62849}"/>
      </w:docPartPr>
      <w:docPartBody>
        <w:p w:rsidR="005862D2" w:rsidRDefault="0028712C">
          <w:pPr>
            <w:pStyle w:val="61B35F89BA174E3196C97DD5F006D3BF"/>
          </w:pPr>
          <w:r w:rsidRPr="00AC6C7E">
            <w:t>Communication</w:t>
          </w:r>
        </w:p>
      </w:docPartBody>
    </w:docPart>
    <w:docPart>
      <w:docPartPr>
        <w:name w:val="FDA716C63D0B409B9204F4FCAB8EB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33AFF-9F07-4D2A-9004-2DB0F3E6288C}"/>
      </w:docPartPr>
      <w:docPartBody>
        <w:p w:rsidR="005862D2" w:rsidRDefault="0028712C">
          <w:pPr>
            <w:pStyle w:val="FDA716C63D0B409B9204F4FCAB8EB7FA"/>
          </w:pPr>
          <w:r w:rsidRPr="00AC6C7E">
            <w:t>Leadership</w:t>
          </w:r>
        </w:p>
      </w:docPartBody>
    </w:docPart>
    <w:docPart>
      <w:docPartPr>
        <w:name w:val="3D177B7068154B9482EDF37A0F088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6B67B-4625-4AD4-8027-53A057A0E557}"/>
      </w:docPartPr>
      <w:docPartBody>
        <w:p w:rsidR="005862D2" w:rsidRDefault="0028712C">
          <w:pPr>
            <w:pStyle w:val="3D177B7068154B9482EDF37A0F0887A3"/>
          </w:pPr>
          <w:r w:rsidRPr="00AC6C7E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12C"/>
    <w:rsid w:val="001A1F4B"/>
    <w:rsid w:val="0028712C"/>
    <w:rsid w:val="00330ECF"/>
    <w:rsid w:val="0058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C7B9B5ECE3749258068F25EFE6132F1">
    <w:name w:val="3C7B9B5ECE3749258068F25EFE6132F1"/>
  </w:style>
  <w:style w:type="paragraph" w:customStyle="1" w:styleId="F6305E28480D45FCAE0228F94B8659D6">
    <w:name w:val="F6305E28480D45FCAE0228F94B8659D6"/>
  </w:style>
  <w:style w:type="paragraph" w:customStyle="1" w:styleId="BE7EADB204404981B2CD99364801CC56">
    <w:name w:val="BE7EADB204404981B2CD99364801CC56"/>
  </w:style>
  <w:style w:type="paragraph" w:customStyle="1" w:styleId="DF55026FEFED432C9A7D8C9AAE146F64">
    <w:name w:val="DF55026FEFED432C9A7D8C9AAE146F64"/>
  </w:style>
  <w:style w:type="paragraph" w:customStyle="1" w:styleId="C0DECD7C06E74F0FB65AD02E78972B4D">
    <w:name w:val="C0DECD7C06E74F0FB65AD02E78972B4D"/>
  </w:style>
  <w:style w:type="paragraph" w:customStyle="1" w:styleId="5853FDEB10CA46B1A1C31113D709B081">
    <w:name w:val="5853FDEB10CA46B1A1C31113D709B081"/>
  </w:style>
  <w:style w:type="paragraph" w:customStyle="1" w:styleId="4AFD0AB397324C26B05C78C73EE148BF">
    <w:name w:val="4AFD0AB397324C26B05C78C73EE148BF"/>
  </w:style>
  <w:style w:type="paragraph" w:customStyle="1" w:styleId="1D201E7F1F2F4C63BB765FA92FF33DB7">
    <w:name w:val="1D201E7F1F2F4C63BB765FA92FF33DB7"/>
  </w:style>
  <w:style w:type="paragraph" w:customStyle="1" w:styleId="98A5942718FE457B84EF6092B821BEBB">
    <w:name w:val="98A5942718FE457B84EF6092B821BEBB"/>
  </w:style>
  <w:style w:type="paragraph" w:customStyle="1" w:styleId="7D0830753CD2449DADBAAB0D673C9BBB">
    <w:name w:val="7D0830753CD2449DADBAAB0D673C9BBB"/>
  </w:style>
  <w:style w:type="paragraph" w:customStyle="1" w:styleId="CA92E712B3BC466BA41CC1C4813246D8">
    <w:name w:val="CA92E712B3BC466BA41CC1C4813246D8"/>
  </w:style>
  <w:style w:type="paragraph" w:customStyle="1" w:styleId="8E920386146E432CA2E1F13B97CBCAA5">
    <w:name w:val="8E920386146E432CA2E1F13B97CBCAA5"/>
  </w:style>
  <w:style w:type="paragraph" w:customStyle="1" w:styleId="C3FB1FD68335407C96AAE71CC15EBAC4">
    <w:name w:val="C3FB1FD68335407C96AAE71CC15EBAC4"/>
  </w:style>
  <w:style w:type="paragraph" w:customStyle="1" w:styleId="3864ACBAE1FD4712B423D96057871357">
    <w:name w:val="3864ACBAE1FD4712B423D96057871357"/>
  </w:style>
  <w:style w:type="paragraph" w:customStyle="1" w:styleId="53DB71765A414A599ACE2098E5B52407">
    <w:name w:val="53DB71765A414A599ACE2098E5B52407"/>
  </w:style>
  <w:style w:type="paragraph" w:customStyle="1" w:styleId="B59CE823835145DA809AF798BE9E3BED">
    <w:name w:val="B59CE823835145DA809AF798BE9E3BED"/>
  </w:style>
  <w:style w:type="paragraph" w:customStyle="1" w:styleId="177044C268174B4FB4E6288CE9F13058">
    <w:name w:val="177044C268174B4FB4E6288CE9F13058"/>
  </w:style>
  <w:style w:type="paragraph" w:customStyle="1" w:styleId="BBA2C747DC854B7BAF9C916E27175575">
    <w:name w:val="BBA2C747DC854B7BAF9C916E27175575"/>
  </w:style>
  <w:style w:type="paragraph" w:customStyle="1" w:styleId="31ED7AB9289C43FCADD349CAC1F05EDD">
    <w:name w:val="31ED7AB9289C43FCADD349CAC1F05EDD"/>
  </w:style>
  <w:style w:type="paragraph" w:customStyle="1" w:styleId="02AA1117237C498F9A3C6E03F456C7D4">
    <w:name w:val="02AA1117237C498F9A3C6E03F456C7D4"/>
  </w:style>
  <w:style w:type="paragraph" w:customStyle="1" w:styleId="7B4EA4C6ED874856B92FB8761D09741E">
    <w:name w:val="7B4EA4C6ED874856B92FB8761D09741E"/>
  </w:style>
  <w:style w:type="paragraph" w:customStyle="1" w:styleId="126800C3028D4E9F958B8A7D6AA81718">
    <w:name w:val="126800C3028D4E9F958B8A7D6AA81718"/>
  </w:style>
  <w:style w:type="paragraph" w:customStyle="1" w:styleId="CA07A13B269F49F785D16BF445A63C2A">
    <w:name w:val="CA07A13B269F49F785D16BF445A63C2A"/>
  </w:style>
  <w:style w:type="paragraph" w:customStyle="1" w:styleId="61B35F89BA174E3196C97DD5F006D3BF">
    <w:name w:val="61B35F89BA174E3196C97DD5F006D3BF"/>
  </w:style>
  <w:style w:type="paragraph" w:customStyle="1" w:styleId="C8445EF7F16842FF9B84B4118249409C">
    <w:name w:val="C8445EF7F16842FF9B84B4118249409C"/>
  </w:style>
  <w:style w:type="paragraph" w:customStyle="1" w:styleId="FDA716C63D0B409B9204F4FCAB8EB7FA">
    <w:name w:val="FDA716C63D0B409B9204F4FCAB8EB7FA"/>
  </w:style>
  <w:style w:type="paragraph" w:customStyle="1" w:styleId="E61B9AD4075F410FB91C60FEC4D1A5DF">
    <w:name w:val="E61B9AD4075F410FB91C60FEC4D1A5DF"/>
  </w:style>
  <w:style w:type="paragraph" w:customStyle="1" w:styleId="3D177B7068154B9482EDF37A0F0887A3">
    <w:name w:val="3D177B7068154B9482EDF37A0F0887A3"/>
  </w:style>
  <w:style w:type="paragraph" w:customStyle="1" w:styleId="82EBED46128249B8B66DAF829DEDD590">
    <w:name w:val="82EBED46128249B8B66DAF829DEDD590"/>
  </w:style>
  <w:style w:type="paragraph" w:customStyle="1" w:styleId="5BE1F3FA3988442FB701754C0EFADC28">
    <w:name w:val="5BE1F3FA3988442FB701754C0EFADC28"/>
  </w:style>
  <w:style w:type="paragraph" w:customStyle="1" w:styleId="518C2277E09A452F99E4249FB5B6854D">
    <w:name w:val="518C2277E09A452F99E4249FB5B6854D"/>
  </w:style>
  <w:style w:type="paragraph" w:customStyle="1" w:styleId="A32024E446C04B0194567982BF6DB9D9">
    <w:name w:val="A32024E446C04B0194567982BF6DB9D9"/>
  </w:style>
  <w:style w:type="paragraph" w:customStyle="1" w:styleId="92F5F8BDC2C448389D33A58FBF77172B">
    <w:name w:val="92F5F8BDC2C448389D33A58FBF77172B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0AC33C08F444AA2B6D20E40883CBC9A">
    <w:name w:val="A0AC33C08F444AA2B6D20E40883CBC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spheres resume</Template>
  <TotalTime>0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2019-12-25T06:32:00Z</dcterms:created>
  <dcterms:modified xsi:type="dcterms:W3CDTF">2019-12-25T06:32:00Z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